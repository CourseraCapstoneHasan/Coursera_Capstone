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DAC46C" w14:textId="77777777" w:rsidR="00E1205F" w:rsidRDefault="00E1205F" w:rsidP="00E1205F">
      <w:pPr>
        <w:shd w:val="clear" w:color="auto" w:fill="00B0F0"/>
        <w:rPr>
          <w:color w:val="000000" w:themeColor="text1"/>
          <w:sz w:val="44"/>
          <w:szCs w:val="44"/>
        </w:rPr>
      </w:pPr>
    </w:p>
    <w:p w14:paraId="338BCFA5" w14:textId="77777777" w:rsidR="00E1205F" w:rsidRDefault="00E1205F" w:rsidP="00E1205F">
      <w:pPr>
        <w:shd w:val="clear" w:color="auto" w:fill="00B0F0"/>
        <w:rPr>
          <w:color w:val="000000" w:themeColor="text1"/>
          <w:sz w:val="44"/>
          <w:szCs w:val="44"/>
        </w:rPr>
      </w:pPr>
    </w:p>
    <w:p w14:paraId="29AC8153" w14:textId="77777777" w:rsidR="00E1205F" w:rsidRDefault="00E1205F" w:rsidP="00E1205F">
      <w:pPr>
        <w:shd w:val="clear" w:color="auto" w:fill="00B0F0"/>
        <w:rPr>
          <w:color w:val="000000" w:themeColor="text1"/>
          <w:sz w:val="44"/>
          <w:szCs w:val="44"/>
        </w:rPr>
      </w:pPr>
    </w:p>
    <w:p w14:paraId="07230D3C" w14:textId="77777777" w:rsidR="00E1205F" w:rsidRDefault="00E1205F" w:rsidP="00E1205F">
      <w:pPr>
        <w:shd w:val="clear" w:color="auto" w:fill="00B0F0"/>
        <w:rPr>
          <w:color w:val="000000" w:themeColor="text1"/>
          <w:sz w:val="44"/>
          <w:szCs w:val="44"/>
        </w:rPr>
      </w:pPr>
    </w:p>
    <w:p w14:paraId="56D302D1" w14:textId="77777777" w:rsidR="00E1205F" w:rsidRDefault="00E1205F" w:rsidP="00E1205F">
      <w:pPr>
        <w:shd w:val="clear" w:color="auto" w:fill="00B0F0"/>
        <w:rPr>
          <w:color w:val="000000" w:themeColor="text1"/>
          <w:sz w:val="44"/>
          <w:szCs w:val="44"/>
        </w:rPr>
      </w:pPr>
    </w:p>
    <w:p w14:paraId="7ECC132F" w14:textId="77777777" w:rsidR="00E1205F" w:rsidRDefault="00E1205F" w:rsidP="00E1205F">
      <w:pPr>
        <w:shd w:val="clear" w:color="auto" w:fill="00B0F0"/>
        <w:rPr>
          <w:color w:val="000000" w:themeColor="text1"/>
          <w:sz w:val="44"/>
          <w:szCs w:val="44"/>
        </w:rPr>
      </w:pPr>
    </w:p>
    <w:p w14:paraId="0C5F474F" w14:textId="782000D0" w:rsidR="004D3E85" w:rsidRPr="004D3E85" w:rsidRDefault="004D3E85" w:rsidP="00E1205F">
      <w:pPr>
        <w:shd w:val="clear" w:color="auto" w:fill="00B0F0"/>
        <w:rPr>
          <w:color w:val="000000" w:themeColor="text1"/>
          <w:sz w:val="44"/>
          <w:szCs w:val="44"/>
        </w:rPr>
      </w:pPr>
      <w:r w:rsidRPr="004D3E85">
        <w:rPr>
          <w:color w:val="000000" w:themeColor="text1"/>
          <w:sz w:val="44"/>
          <w:szCs w:val="44"/>
        </w:rPr>
        <w:t>Capstone Project</w:t>
      </w:r>
    </w:p>
    <w:p w14:paraId="3E3F6150" w14:textId="77777777" w:rsidR="004D3E85" w:rsidRPr="00E1205F" w:rsidRDefault="004D3E85" w:rsidP="004D3E85">
      <w:pPr>
        <w:spacing w:before="0" w:line="240" w:lineRule="auto"/>
        <w:rPr>
          <w:color w:val="00B0F0"/>
          <w:sz w:val="36"/>
          <w:szCs w:val="36"/>
        </w:rPr>
      </w:pPr>
      <w:r w:rsidRPr="00E1205F">
        <w:rPr>
          <w:color w:val="00B0F0"/>
          <w:sz w:val="36"/>
          <w:szCs w:val="36"/>
        </w:rPr>
        <w:t>Selecting the best option to open a Sushi Bar in Manhattan, New York.</w:t>
      </w:r>
    </w:p>
    <w:p w14:paraId="20851C12" w14:textId="77777777" w:rsidR="00132570" w:rsidRPr="004D3E85" w:rsidRDefault="00132570">
      <w:pPr>
        <w:rPr>
          <w:color w:val="000000" w:themeColor="text1"/>
        </w:rPr>
      </w:pPr>
    </w:p>
    <w:p w14:paraId="2D92A87F" w14:textId="77777777" w:rsidR="004D3E85" w:rsidRPr="00E1205F" w:rsidRDefault="004D3E85" w:rsidP="004D3E85">
      <w:pPr>
        <w:spacing w:before="0" w:line="240" w:lineRule="auto"/>
        <w:rPr>
          <w:color w:val="00B0F0"/>
          <w:sz w:val="36"/>
          <w:szCs w:val="36"/>
        </w:rPr>
      </w:pPr>
      <w:r w:rsidRPr="00E1205F">
        <w:rPr>
          <w:color w:val="00B0F0"/>
          <w:sz w:val="36"/>
          <w:szCs w:val="36"/>
        </w:rPr>
        <w:t>The Battle of Neighborhoods’</w:t>
      </w:r>
    </w:p>
    <w:p w14:paraId="6E56CE53" w14:textId="7CCC764F" w:rsidR="00132570" w:rsidRPr="00E1205F" w:rsidRDefault="00E1205F">
      <w:pPr>
        <w:pStyle w:val="Heading2"/>
        <w:rPr>
          <w:color w:val="00B0F0"/>
          <w:sz w:val="32"/>
          <w:szCs w:val="22"/>
        </w:rPr>
      </w:pPr>
      <w:r w:rsidRPr="00E1205F">
        <w:rPr>
          <w:color w:val="00B0F0"/>
          <w:sz w:val="32"/>
          <w:szCs w:val="22"/>
        </w:rPr>
        <w:t>Part 2</w:t>
      </w:r>
    </w:p>
    <w:p w14:paraId="5179D192" w14:textId="4969BDC2" w:rsidR="00E1205F" w:rsidRDefault="00E1205F" w:rsidP="00E1205F"/>
    <w:p w14:paraId="78A18EA5" w14:textId="68EA419B" w:rsidR="00E1205F" w:rsidRDefault="00E1205F" w:rsidP="00E1205F"/>
    <w:p w14:paraId="7DE3C646" w14:textId="77777777" w:rsidR="00E1205F" w:rsidRPr="00E1205F" w:rsidRDefault="00E1205F" w:rsidP="00E1205F"/>
    <w:p w14:paraId="2E86DE12" w14:textId="6464E10A" w:rsidR="00EF12FD" w:rsidRPr="00E1205F" w:rsidRDefault="00EF12FD" w:rsidP="00E1205F">
      <w:pPr>
        <w:pStyle w:val="Heading1"/>
        <w:shd w:val="clear" w:color="auto" w:fill="00B0F0"/>
        <w:rPr>
          <w:color w:val="000000" w:themeColor="text1"/>
          <w:sz w:val="36"/>
          <w:szCs w:val="18"/>
        </w:rPr>
      </w:pPr>
      <w:r w:rsidRPr="00E1205F">
        <w:rPr>
          <w:color w:val="000000" w:themeColor="text1"/>
          <w:sz w:val="36"/>
          <w:szCs w:val="18"/>
        </w:rPr>
        <w:lastRenderedPageBreak/>
        <w:t>Data Section</w:t>
      </w:r>
    </w:p>
    <w:p w14:paraId="07022831" w14:textId="77777777" w:rsidR="00EF12FD" w:rsidRPr="00E1205F" w:rsidRDefault="00EF12FD" w:rsidP="00EF12FD">
      <w:pPr>
        <w:rPr>
          <w:color w:val="00B0F0"/>
          <w:sz w:val="32"/>
          <w:szCs w:val="32"/>
        </w:rPr>
      </w:pPr>
      <w:r w:rsidRPr="00E1205F">
        <w:rPr>
          <w:color w:val="00B0F0"/>
          <w:sz w:val="32"/>
          <w:szCs w:val="32"/>
        </w:rPr>
        <w:t>Data Selection</w:t>
      </w:r>
    </w:p>
    <w:p w14:paraId="78CC967F" w14:textId="77777777" w:rsidR="00EF12FD" w:rsidRPr="00E1205F" w:rsidRDefault="00EF12FD" w:rsidP="00EF12FD">
      <w:pPr>
        <w:numPr>
          <w:ilvl w:val="0"/>
          <w:numId w:val="9"/>
        </w:numPr>
        <w:rPr>
          <w:color w:val="000000" w:themeColor="text1"/>
          <w:lang w:val="en-PK"/>
        </w:rPr>
      </w:pPr>
      <w:r w:rsidRPr="00E1205F">
        <w:rPr>
          <w:color w:val="000000" w:themeColor="text1"/>
          <w:lang w:val="en-GB"/>
        </w:rPr>
        <w:t>To identify the characteristics of our competitors' venues in Manhattan, we would first need to find out the number of Sushi bars in Manhattan currently and their location.</w:t>
      </w:r>
    </w:p>
    <w:p w14:paraId="5BB676E7" w14:textId="77777777" w:rsidR="00EF12FD" w:rsidRPr="00E1205F" w:rsidRDefault="00EF12FD" w:rsidP="00EF12FD">
      <w:pPr>
        <w:numPr>
          <w:ilvl w:val="0"/>
          <w:numId w:val="9"/>
        </w:numPr>
        <w:rPr>
          <w:color w:val="000000" w:themeColor="text1"/>
          <w:lang w:val="en-PK"/>
        </w:rPr>
      </w:pPr>
      <w:r w:rsidRPr="00E1205F">
        <w:rPr>
          <w:color w:val="000000" w:themeColor="text1"/>
          <w:lang w:val="en-GB"/>
        </w:rPr>
        <w:t>We then used Google Map API to find their geographic coordinates based on their postal code addresses.</w:t>
      </w:r>
    </w:p>
    <w:p w14:paraId="01FC63FF" w14:textId="77777777" w:rsidR="00EF12FD" w:rsidRPr="00E1205F" w:rsidRDefault="00EF12FD" w:rsidP="00EF12FD">
      <w:pPr>
        <w:numPr>
          <w:ilvl w:val="0"/>
          <w:numId w:val="9"/>
        </w:numPr>
        <w:rPr>
          <w:color w:val="000000" w:themeColor="text1"/>
          <w:lang w:val="en-PK"/>
        </w:rPr>
      </w:pPr>
      <w:r w:rsidRPr="00E1205F">
        <w:rPr>
          <w:color w:val="000000" w:themeColor="text1"/>
          <w:lang w:val="en-GB"/>
        </w:rPr>
        <w:t>In Manhattan, there are 1763 Sushi bars are currently operating. </w:t>
      </w:r>
    </w:p>
    <w:p w14:paraId="4A94EC93" w14:textId="77777777" w:rsidR="00EF12FD" w:rsidRPr="00EF12FD" w:rsidRDefault="008665DA" w:rsidP="00EF12FD">
      <w:pPr>
        <w:numPr>
          <w:ilvl w:val="0"/>
          <w:numId w:val="9"/>
        </w:numPr>
        <w:rPr>
          <w:lang w:val="en-PK"/>
        </w:rPr>
      </w:pPr>
      <w:hyperlink r:id="rId7" w:history="1">
        <w:r w:rsidR="00EF12FD" w:rsidRPr="00EF12FD">
          <w:rPr>
            <w:rStyle w:val="Hyperlink"/>
            <w:lang w:val="en-GB"/>
          </w:rPr>
          <w:t>https://geo.nyu.edu/catalog/nyu_2451_34572</w:t>
        </w:r>
      </w:hyperlink>
      <w:r w:rsidR="00EF12FD" w:rsidRPr="00EF12FD">
        <w:rPr>
          <w:lang w:val="en-GB"/>
        </w:rPr>
        <w:t xml:space="preserve"> (1763, 7)</w:t>
      </w:r>
    </w:p>
    <w:p w14:paraId="4E44B36C" w14:textId="77777777" w:rsidR="00EF12FD" w:rsidRPr="00E1205F" w:rsidRDefault="00EF12FD" w:rsidP="00EF12FD">
      <w:pPr>
        <w:numPr>
          <w:ilvl w:val="0"/>
          <w:numId w:val="9"/>
        </w:numPr>
        <w:rPr>
          <w:color w:val="000000" w:themeColor="text1"/>
          <w:lang w:val="en-PK"/>
        </w:rPr>
      </w:pPr>
      <w:r w:rsidRPr="00E1205F">
        <w:rPr>
          <w:color w:val="000000" w:themeColor="text1"/>
          <w:lang w:val="en-GB"/>
        </w:rPr>
        <w:t>Next, we also used Google Map API to find their geographic coordinates of the 5 locations shortlisted for our Sushi bar;</w:t>
      </w:r>
    </w:p>
    <w:p w14:paraId="3CA415EB" w14:textId="77777777" w:rsidR="00EF12FD" w:rsidRPr="00EF12FD" w:rsidRDefault="00EF12FD" w:rsidP="00EF12FD">
      <w:r w:rsidRPr="00EF12FD">
        <w:rPr>
          <w:noProof/>
        </w:rPr>
        <w:drawing>
          <wp:inline distT="0" distB="0" distL="0" distR="0" wp14:anchorId="2DDE6850" wp14:editId="485483C7">
            <wp:extent cx="6280785" cy="2103755"/>
            <wp:effectExtent l="0" t="0" r="5715" b="4445"/>
            <wp:docPr id="6" name="Picture 5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7EC5CB7-89D5-704D-BBBA-B0C0A98683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37EC5CB7-89D5-704D-BBBA-B0C0A98683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D4CD" w14:textId="77777777" w:rsidR="00E1205F" w:rsidRDefault="00E1205F" w:rsidP="004D3E85">
      <w:pPr>
        <w:spacing w:before="0" w:line="240" w:lineRule="auto"/>
        <w:rPr>
          <w:color w:val="00B0F0"/>
        </w:rPr>
      </w:pPr>
    </w:p>
    <w:p w14:paraId="16BF4467" w14:textId="77777777" w:rsidR="00E1205F" w:rsidRDefault="00E1205F" w:rsidP="004D3E85">
      <w:pPr>
        <w:spacing w:before="0" w:line="240" w:lineRule="auto"/>
        <w:rPr>
          <w:color w:val="00B0F0"/>
        </w:rPr>
      </w:pPr>
    </w:p>
    <w:p w14:paraId="728B560E" w14:textId="77777777" w:rsidR="00E1205F" w:rsidRDefault="00E1205F" w:rsidP="004D3E85">
      <w:pPr>
        <w:spacing w:before="0" w:line="240" w:lineRule="auto"/>
        <w:rPr>
          <w:color w:val="00B0F0"/>
        </w:rPr>
      </w:pPr>
    </w:p>
    <w:p w14:paraId="21EA0931" w14:textId="77777777" w:rsidR="00E1205F" w:rsidRDefault="00E1205F" w:rsidP="004D3E85">
      <w:pPr>
        <w:spacing w:before="0" w:line="240" w:lineRule="auto"/>
        <w:rPr>
          <w:color w:val="00B0F0"/>
        </w:rPr>
      </w:pPr>
    </w:p>
    <w:p w14:paraId="0CD4950B" w14:textId="77777777" w:rsidR="00E1205F" w:rsidRDefault="00E1205F" w:rsidP="004D3E85">
      <w:pPr>
        <w:spacing w:before="0" w:line="240" w:lineRule="auto"/>
        <w:rPr>
          <w:color w:val="00B0F0"/>
        </w:rPr>
      </w:pPr>
    </w:p>
    <w:p w14:paraId="7DE9B07C" w14:textId="68A3698B" w:rsidR="00EF12FD" w:rsidRDefault="00EF12FD" w:rsidP="004D3E85">
      <w:pPr>
        <w:spacing w:before="0" w:line="240" w:lineRule="auto"/>
        <w:rPr>
          <w:color w:val="00B0F0"/>
          <w:sz w:val="32"/>
          <w:szCs w:val="32"/>
        </w:rPr>
      </w:pPr>
      <w:r w:rsidRPr="00E1205F">
        <w:rPr>
          <w:color w:val="00B0F0"/>
          <w:sz w:val="32"/>
          <w:szCs w:val="32"/>
        </w:rPr>
        <w:lastRenderedPageBreak/>
        <w:t>Methodology</w:t>
      </w:r>
    </w:p>
    <w:p w14:paraId="6014D701" w14:textId="77777777" w:rsidR="00E1205F" w:rsidRPr="00E1205F" w:rsidRDefault="00E1205F" w:rsidP="004D3E85">
      <w:pPr>
        <w:spacing w:before="0" w:line="240" w:lineRule="auto"/>
        <w:rPr>
          <w:color w:val="00B0F0"/>
          <w:sz w:val="32"/>
          <w:szCs w:val="32"/>
        </w:rPr>
      </w:pPr>
    </w:p>
    <w:p w14:paraId="09247644" w14:textId="77777777" w:rsidR="00EF12FD" w:rsidRPr="00EF12FD" w:rsidRDefault="00EF12FD" w:rsidP="00EF12FD">
      <w:pPr>
        <w:numPr>
          <w:ilvl w:val="0"/>
          <w:numId w:val="11"/>
        </w:numPr>
        <w:spacing w:before="0" w:line="240" w:lineRule="auto"/>
        <w:rPr>
          <w:color w:val="000000" w:themeColor="text1"/>
          <w:lang w:val="en-PK"/>
        </w:rPr>
      </w:pPr>
      <w:r w:rsidRPr="00EF12FD">
        <w:rPr>
          <w:color w:val="000000" w:themeColor="text1"/>
          <w:lang w:val="en-GB"/>
        </w:rPr>
        <w:t xml:space="preserve">Addresses are converted into their equivalent latitude and longitude values. </w:t>
      </w:r>
    </w:p>
    <w:p w14:paraId="56D9D3DC" w14:textId="77777777" w:rsidR="00EF12FD" w:rsidRPr="00EF12FD" w:rsidRDefault="00EF12FD" w:rsidP="00EF12FD">
      <w:pPr>
        <w:numPr>
          <w:ilvl w:val="0"/>
          <w:numId w:val="11"/>
        </w:numPr>
        <w:spacing w:before="0" w:line="240" w:lineRule="auto"/>
        <w:rPr>
          <w:color w:val="000000" w:themeColor="text1"/>
          <w:lang w:val="en-PK"/>
        </w:rPr>
      </w:pPr>
      <w:r w:rsidRPr="00EF12FD">
        <w:rPr>
          <w:color w:val="000000" w:themeColor="text1"/>
          <w:lang w:val="en-GB"/>
        </w:rPr>
        <w:t xml:space="preserve">Foursquare API is used to explore neighbourhoods' in Manhattan, New York. </w:t>
      </w:r>
    </w:p>
    <w:p w14:paraId="7DA191DC" w14:textId="75AB8BBE" w:rsidR="00EF12FD" w:rsidRPr="00EF12FD" w:rsidRDefault="00E1205F" w:rsidP="00EF12FD">
      <w:pPr>
        <w:numPr>
          <w:ilvl w:val="0"/>
          <w:numId w:val="11"/>
        </w:numPr>
        <w:spacing w:before="0" w:line="240" w:lineRule="auto"/>
        <w:rPr>
          <w:color w:val="000000" w:themeColor="text1"/>
          <w:lang w:val="en-PK"/>
        </w:rPr>
      </w:pPr>
      <w:r w:rsidRPr="00EF12FD">
        <w:rPr>
          <w:noProof/>
          <w:color w:val="000000" w:themeColor="text1"/>
        </w:rPr>
        <w:drawing>
          <wp:anchor distT="0" distB="0" distL="114300" distR="114300" simplePos="0" relativeHeight="251661312" behindDoc="1" locked="0" layoutInCell="1" allowOverlap="1" wp14:anchorId="6D504467" wp14:editId="72A289B3">
            <wp:simplePos x="0" y="0"/>
            <wp:positionH relativeFrom="column">
              <wp:posOffset>-81280</wp:posOffset>
            </wp:positionH>
            <wp:positionV relativeFrom="paragraph">
              <wp:posOffset>439420</wp:posOffset>
            </wp:positionV>
            <wp:extent cx="6280785" cy="2019935"/>
            <wp:effectExtent l="0" t="0" r="5715" b="0"/>
            <wp:wrapTight wrapText="bothSides">
              <wp:wrapPolygon edited="0">
                <wp:start x="0" y="0"/>
                <wp:lineTo x="0" y="21457"/>
                <wp:lineTo x="21576" y="21457"/>
                <wp:lineTo x="21576" y="0"/>
                <wp:lineTo x="0" y="0"/>
              </wp:wrapPolygon>
            </wp:wrapTight>
            <wp:docPr id="5" name="Content Placeholder 4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7C3F627-13C7-834A-9D53-BEE0D6A7F55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17C3F627-13C7-834A-9D53-BEE0D6A7F55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9"/>
                    <a:srcRect r="11385"/>
                    <a:stretch/>
                  </pic:blipFill>
                  <pic:spPr>
                    <a:xfrm>
                      <a:off x="0" y="0"/>
                      <a:ext cx="628078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2FD" w:rsidRPr="00EF12FD">
        <w:rPr>
          <w:color w:val="000000" w:themeColor="text1"/>
          <w:lang w:val="en-GB"/>
        </w:rPr>
        <w:t>After that, explore function to get Sushi bar categories in each neighbourhood.</w:t>
      </w:r>
    </w:p>
    <w:p w14:paraId="3A659730" w14:textId="3E6D3670" w:rsidR="00EF12FD" w:rsidRDefault="007F6880" w:rsidP="007F6880">
      <w:pPr>
        <w:spacing w:before="0" w:line="240" w:lineRule="auto"/>
        <w:jc w:val="center"/>
        <w:rPr>
          <w:color w:val="000000" w:themeColor="text1"/>
        </w:rPr>
      </w:pPr>
      <w:r>
        <w:rPr>
          <w:color w:val="000000" w:themeColor="text1"/>
        </w:rPr>
        <w:t>Table 3: Data frame containing counts of neighborhood.</w:t>
      </w:r>
    </w:p>
    <w:p w14:paraId="2544C840" w14:textId="774007EF" w:rsidR="007F6880" w:rsidRDefault="007F6880" w:rsidP="004D3E85">
      <w:pPr>
        <w:spacing w:before="0" w:line="240" w:lineRule="auto"/>
        <w:rPr>
          <w:color w:val="000000" w:themeColor="text1"/>
        </w:rPr>
      </w:pPr>
      <w:r w:rsidRPr="00EF12FD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E7464C8" wp14:editId="7BEA9129">
                <wp:simplePos x="0" y="0"/>
                <wp:positionH relativeFrom="column">
                  <wp:posOffset>109220</wp:posOffset>
                </wp:positionH>
                <wp:positionV relativeFrom="paragraph">
                  <wp:posOffset>174625</wp:posOffset>
                </wp:positionV>
                <wp:extent cx="5635819" cy="350950"/>
                <wp:effectExtent l="0" t="0" r="3175" b="5080"/>
                <wp:wrapTight wrapText="bothSides">
                  <wp:wrapPolygon edited="0">
                    <wp:start x="0" y="0"/>
                    <wp:lineTo x="0" y="21130"/>
                    <wp:lineTo x="21563" y="21130"/>
                    <wp:lineTo x="21563" y="0"/>
                    <wp:lineTo x="0" y="0"/>
                  </wp:wrapPolygon>
                </wp:wrapTight>
                <wp:docPr id="2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5819" cy="35095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C42A4C" w14:textId="77777777" w:rsidR="00EF12FD" w:rsidRDefault="00EF12FD" w:rsidP="00EF12FD">
                            <w:pPr>
                              <w:spacing w:after="120"/>
                              <w:jc w:val="center"/>
                            </w:pPr>
                            <w:r>
                              <w:rPr>
                                <w:rFonts w:hAnsi="Arial"/>
                                <w:color w:val="FFFFFF"/>
                                <w:kern w:val="24"/>
                                <w:sz w:val="26"/>
                                <w:szCs w:val="26"/>
                              </w:rPr>
                              <w:t>* Sushi bars in Manhattan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7464C8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8.6pt;margin-top:13.75pt;width:443.75pt;height:27.6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" fillcolor="black" stroked="f">
                <v:fill opacity="32896f"/>
                <v:textbox>
                  <w:txbxContent>
                    <w:p w14:paraId="79C42A4C" w14:textId="77777777" w:rsidR="00EF12FD" w:rsidRDefault="00EF12FD" w:rsidP="00EF12FD">
                      <w:pPr>
                        <w:spacing w:after="120"/>
                        <w:jc w:val="center"/>
                      </w:pPr>
                      <w:r>
                        <w:rPr>
                          <w:rFonts w:hAnsi="Arial"/>
                          <w:color w:val="FFFFFF"/>
                          <w:kern w:val="24"/>
                          <w:sz w:val="26"/>
                          <w:szCs w:val="26"/>
                        </w:rPr>
                        <w:t>* Sushi bars in Manhattan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665E66D" w14:textId="4BEB0ADE" w:rsidR="00EF12FD" w:rsidRDefault="00E1205F" w:rsidP="004D3E85">
      <w:pPr>
        <w:spacing w:before="0" w:line="240" w:lineRule="auto"/>
        <w:rPr>
          <w:color w:val="000000" w:themeColor="text1"/>
        </w:rPr>
      </w:pPr>
      <w:r w:rsidRPr="00EF12FD">
        <w:rPr>
          <w:noProof/>
          <w:color w:val="000000" w:themeColor="text1"/>
        </w:rPr>
        <w:drawing>
          <wp:anchor distT="0" distB="0" distL="114300" distR="114300" simplePos="0" relativeHeight="251662336" behindDoc="1" locked="0" layoutInCell="1" allowOverlap="1" wp14:anchorId="2E1282C5" wp14:editId="37406D25">
            <wp:simplePos x="0" y="0"/>
            <wp:positionH relativeFrom="column">
              <wp:posOffset>109220</wp:posOffset>
            </wp:positionH>
            <wp:positionV relativeFrom="paragraph">
              <wp:posOffset>144780</wp:posOffset>
            </wp:positionV>
            <wp:extent cx="5635625" cy="3509010"/>
            <wp:effectExtent l="0" t="0" r="3175" b="0"/>
            <wp:wrapTight wrapText="bothSides">
              <wp:wrapPolygon edited="0">
                <wp:start x="0" y="0"/>
                <wp:lineTo x="0" y="21498"/>
                <wp:lineTo x="21563" y="21498"/>
                <wp:lineTo x="21563" y="0"/>
                <wp:lineTo x="0" y="0"/>
              </wp:wrapPolygon>
            </wp:wrapTight>
            <wp:docPr id="1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12EFFEC8-3589-1B4F-B173-16D91DDDD8F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12EFFEC8-3589-1B4F-B173-16D91DDDD8F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/>
                    <a:srcRect l="8495" r="6392" b="-2"/>
                    <a:stretch/>
                  </pic:blipFill>
                  <pic:spPr>
                    <a:xfrm>
                      <a:off x="0" y="0"/>
                      <a:ext cx="563562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45C334" w14:textId="5304BBFA" w:rsidR="00EF12FD" w:rsidRPr="009039E7" w:rsidRDefault="00EF12FD" w:rsidP="004D3E85">
      <w:pPr>
        <w:spacing w:before="0" w:line="240" w:lineRule="auto"/>
        <w:rPr>
          <w:color w:val="000000" w:themeColor="text1"/>
        </w:rPr>
      </w:pPr>
    </w:p>
    <w:p w14:paraId="055E9968" w14:textId="0D035F31" w:rsidR="004D3E85" w:rsidRPr="004D3E85" w:rsidRDefault="004D3E85" w:rsidP="004D3E85">
      <w:pPr>
        <w:rPr>
          <w:color w:val="000000" w:themeColor="text1"/>
        </w:rPr>
      </w:pPr>
    </w:p>
    <w:p w14:paraId="192FD378" w14:textId="4932C996" w:rsidR="00132570" w:rsidRDefault="00132570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5AD06E45" w14:textId="4D0B23D6" w:rsidR="00EF12FD" w:rsidRDefault="00EF12FD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09233871" w14:textId="06B2ABE7" w:rsidR="00EF12FD" w:rsidRDefault="00EF12FD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273905B1" w14:textId="3E263EDE" w:rsidR="00EF12FD" w:rsidRPr="00EF12FD" w:rsidRDefault="00EF12FD" w:rsidP="00EF12FD">
      <w:pPr>
        <w:pStyle w:val="ListBullet"/>
        <w:numPr>
          <w:ilvl w:val="0"/>
          <w:numId w:val="14"/>
        </w:numPr>
        <w:rPr>
          <w:color w:val="000000" w:themeColor="text1"/>
          <w:lang w:val="en-PK"/>
        </w:rPr>
      </w:pPr>
      <w:r w:rsidRPr="00EF12FD">
        <w:rPr>
          <w:color w:val="000000" w:themeColor="text1"/>
          <w:lang w:val="en-GB"/>
        </w:rPr>
        <w:lastRenderedPageBreak/>
        <w:t xml:space="preserve">Then using this feature to group the </w:t>
      </w:r>
      <w:r w:rsidR="00E1205F" w:rsidRPr="00EF12FD">
        <w:rPr>
          <w:color w:val="000000" w:themeColor="text1"/>
          <w:lang w:val="en-GB"/>
        </w:rPr>
        <w:t>neighbourhoods</w:t>
      </w:r>
      <w:r w:rsidRPr="00EF12FD">
        <w:rPr>
          <w:color w:val="000000" w:themeColor="text1"/>
          <w:lang w:val="en-GB"/>
        </w:rPr>
        <w:t xml:space="preserve"> into clusters K-means clustering algorithm will be used to complete this task. And also, the Folium library to visualize the neighbourhoods’ in Manhattan and its emerging clusters.</w:t>
      </w:r>
    </w:p>
    <w:p w14:paraId="519C2B72" w14:textId="044E1FC2" w:rsidR="00EF12FD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  <w:r w:rsidRPr="00EF12FD">
        <w:rPr>
          <w:noProof/>
          <w:color w:val="000000" w:themeColor="text1"/>
        </w:rPr>
        <w:drawing>
          <wp:anchor distT="0" distB="0" distL="114300" distR="114300" simplePos="0" relativeHeight="251663360" behindDoc="1" locked="0" layoutInCell="1" allowOverlap="1" wp14:anchorId="176DA458" wp14:editId="6203BF91">
            <wp:simplePos x="0" y="0"/>
            <wp:positionH relativeFrom="column">
              <wp:posOffset>-5080</wp:posOffset>
            </wp:positionH>
            <wp:positionV relativeFrom="paragraph">
              <wp:posOffset>252730</wp:posOffset>
            </wp:positionV>
            <wp:extent cx="6280785" cy="1680210"/>
            <wp:effectExtent l="0" t="0" r="5715" b="0"/>
            <wp:wrapTight wrapText="bothSides">
              <wp:wrapPolygon edited="0">
                <wp:start x="0" y="0"/>
                <wp:lineTo x="0" y="21388"/>
                <wp:lineTo x="21576" y="21388"/>
                <wp:lineTo x="21576" y="0"/>
                <wp:lineTo x="0" y="0"/>
              </wp:wrapPolygon>
            </wp:wrapTight>
            <wp:docPr id="3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7085AEE-4A54-C14C-8A10-DBAAF24F6C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37085AEE-4A54-C14C-8A10-DBAAF24F6C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B8D94" w14:textId="7329F33C" w:rsidR="00EF12FD" w:rsidRDefault="00EF12FD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5AB34673" w14:textId="09545BB0" w:rsidR="00EF12FD" w:rsidRDefault="00EF12FD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5AE824FB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1AE7BFB4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1975B704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57FCD9D0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2B235823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3A42BFB4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69839902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0B7088DC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47B5DA4C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43FEC611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6E6E2A35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44760531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107AA3F7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76CC6374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01264C60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57F3346E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3A3A4778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3FF355CF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40FBB2EE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54E616D1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2AA281F8" w14:textId="1A0634B5" w:rsidR="00EF12FD" w:rsidRDefault="00EF12FD" w:rsidP="004D3E85">
      <w:pPr>
        <w:pStyle w:val="ListBullet"/>
        <w:numPr>
          <w:ilvl w:val="0"/>
          <w:numId w:val="0"/>
        </w:numPr>
        <w:rPr>
          <w:color w:val="00B0F0"/>
          <w:sz w:val="32"/>
          <w:szCs w:val="32"/>
        </w:rPr>
      </w:pPr>
      <w:r w:rsidRPr="00E1205F">
        <w:rPr>
          <w:color w:val="00B0F0"/>
          <w:sz w:val="32"/>
          <w:szCs w:val="32"/>
        </w:rPr>
        <w:lastRenderedPageBreak/>
        <w:t>Results</w:t>
      </w:r>
    </w:p>
    <w:p w14:paraId="7B20C2FD" w14:textId="77777777" w:rsidR="00E1205F" w:rsidRPr="00E1205F" w:rsidRDefault="00E1205F" w:rsidP="004D3E85">
      <w:pPr>
        <w:pStyle w:val="ListBullet"/>
        <w:numPr>
          <w:ilvl w:val="0"/>
          <w:numId w:val="0"/>
        </w:numPr>
        <w:rPr>
          <w:color w:val="00B0F0"/>
          <w:sz w:val="32"/>
          <w:szCs w:val="32"/>
        </w:rPr>
      </w:pPr>
    </w:p>
    <w:p w14:paraId="3760D8EB" w14:textId="7FBF372A" w:rsidR="00EF12FD" w:rsidRPr="00EF12FD" w:rsidRDefault="00EF12FD" w:rsidP="00EF12FD">
      <w:pPr>
        <w:pStyle w:val="ListBullet"/>
        <w:numPr>
          <w:ilvl w:val="0"/>
          <w:numId w:val="15"/>
        </w:numPr>
        <w:rPr>
          <w:color w:val="000000" w:themeColor="text1"/>
          <w:lang w:val="en-PK"/>
        </w:rPr>
      </w:pPr>
      <w:r w:rsidRPr="00EF12FD">
        <w:rPr>
          <w:color w:val="000000" w:themeColor="text1"/>
          <w:lang w:val="en-GB"/>
        </w:rPr>
        <w:t xml:space="preserve">Using K-mean to clustering data area with </w:t>
      </w:r>
      <w:proofErr w:type="gramStart"/>
      <w:r w:rsidRPr="00EF12FD">
        <w:rPr>
          <w:color w:val="000000" w:themeColor="text1"/>
          <w:lang w:val="en-GB"/>
        </w:rPr>
        <w:t>less</w:t>
      </w:r>
      <w:proofErr w:type="gramEnd"/>
      <w:r w:rsidRPr="00EF12FD">
        <w:rPr>
          <w:color w:val="000000" w:themeColor="text1"/>
          <w:lang w:val="en-GB"/>
        </w:rPr>
        <w:t xml:space="preserve"> number of Sushi bars;</w:t>
      </w:r>
    </w:p>
    <w:p w14:paraId="196E7056" w14:textId="65B453B8" w:rsidR="00EF12FD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  <w:r w:rsidRPr="00EF12FD">
        <w:rPr>
          <w:noProof/>
          <w:color w:val="000000" w:themeColor="text1"/>
        </w:rPr>
        <w:drawing>
          <wp:anchor distT="0" distB="0" distL="114300" distR="114300" simplePos="0" relativeHeight="251664384" behindDoc="1" locked="0" layoutInCell="1" allowOverlap="1" wp14:anchorId="017D5E44" wp14:editId="6FFBAA65">
            <wp:simplePos x="0" y="0"/>
            <wp:positionH relativeFrom="column">
              <wp:posOffset>-5080</wp:posOffset>
            </wp:positionH>
            <wp:positionV relativeFrom="paragraph">
              <wp:posOffset>318770</wp:posOffset>
            </wp:positionV>
            <wp:extent cx="6280785" cy="2135505"/>
            <wp:effectExtent l="0" t="0" r="5715" b="0"/>
            <wp:wrapTight wrapText="bothSides">
              <wp:wrapPolygon edited="0">
                <wp:start x="0" y="0"/>
                <wp:lineTo x="0" y="21452"/>
                <wp:lineTo x="21576" y="21452"/>
                <wp:lineTo x="21576" y="0"/>
                <wp:lineTo x="0" y="0"/>
              </wp:wrapPolygon>
            </wp:wrapTight>
            <wp:docPr id="4" name="Picture 4" descr="A picture containing sitting, computer, holding, stree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871E46A-9493-F945-BE99-82BF9F9A60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picture containing sitting, computer, holding, street&#10;&#10;Description automatically generated">
                      <a:extLst>
                        <a:ext uri="{FF2B5EF4-FFF2-40B4-BE49-F238E27FC236}">
                          <a16:creationId xmlns:a16="http://schemas.microsoft.com/office/drawing/2014/main" id="{3871E46A-9493-F945-BE99-82BF9F9A60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732ABC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  <w:r>
        <w:rPr>
          <w:color w:val="000000" w:themeColor="text1"/>
        </w:rPr>
        <w:t xml:space="preserve">   </w:t>
      </w:r>
    </w:p>
    <w:p w14:paraId="1B149AD9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3CD8593A" w14:textId="46203A0C" w:rsidR="00EF12FD" w:rsidRDefault="00EF12FD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  <w:r>
        <w:rPr>
          <w:color w:val="000000" w:themeColor="text1"/>
        </w:rPr>
        <w:t>Cluster 1</w:t>
      </w:r>
    </w:p>
    <w:p w14:paraId="09121657" w14:textId="5D5FBC51" w:rsidR="00EF12FD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  <w:r w:rsidRPr="00EF12FD">
        <w:rPr>
          <w:noProof/>
          <w:color w:val="000000" w:themeColor="text1"/>
        </w:rPr>
        <w:drawing>
          <wp:anchor distT="0" distB="0" distL="114300" distR="114300" simplePos="0" relativeHeight="251665408" behindDoc="1" locked="0" layoutInCell="1" allowOverlap="1" wp14:anchorId="356768FF" wp14:editId="79853D36">
            <wp:simplePos x="0" y="0"/>
            <wp:positionH relativeFrom="column">
              <wp:posOffset>-68580</wp:posOffset>
            </wp:positionH>
            <wp:positionV relativeFrom="paragraph">
              <wp:posOffset>283210</wp:posOffset>
            </wp:positionV>
            <wp:extent cx="6280785" cy="2019935"/>
            <wp:effectExtent l="0" t="0" r="5715" b="0"/>
            <wp:wrapTight wrapText="bothSides">
              <wp:wrapPolygon edited="0">
                <wp:start x="0" y="0"/>
                <wp:lineTo x="0" y="21457"/>
                <wp:lineTo x="21576" y="21457"/>
                <wp:lineTo x="21576" y="0"/>
                <wp:lineTo x="0" y="0"/>
              </wp:wrapPolygon>
            </wp:wrapTight>
            <wp:docPr id="7" name="Picture 4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57E69B1-80CD-3F46-B2BF-AF576088F5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257E69B1-80CD-3F46-B2BF-AF576088F5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3274" r="1" b="1"/>
                    <a:stretch/>
                  </pic:blipFill>
                  <pic:spPr>
                    <a:xfrm>
                      <a:off x="0" y="0"/>
                      <a:ext cx="628078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0FF0A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  <w:r>
        <w:rPr>
          <w:color w:val="000000" w:themeColor="text1"/>
        </w:rPr>
        <w:t xml:space="preserve">   </w:t>
      </w:r>
    </w:p>
    <w:p w14:paraId="2A037EA7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279395AC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624D322A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46AF79B9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522920FD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434E7BBE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15EFBF48" w14:textId="0EE35C09" w:rsidR="00EF12FD" w:rsidRDefault="00EF12FD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  <w:r>
        <w:rPr>
          <w:color w:val="000000" w:themeColor="text1"/>
        </w:rPr>
        <w:lastRenderedPageBreak/>
        <w:t>Cluster 2</w:t>
      </w:r>
    </w:p>
    <w:p w14:paraId="2989DF0F" w14:textId="77777777" w:rsidR="00EF12FD" w:rsidRDefault="00EF12FD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293F1B3E" w14:textId="77777777" w:rsidR="00EF12FD" w:rsidRDefault="00EF12FD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  <w:r w:rsidRPr="00EF12FD">
        <w:rPr>
          <w:noProof/>
          <w:color w:val="000000" w:themeColor="text1"/>
        </w:rPr>
        <w:drawing>
          <wp:anchor distT="0" distB="0" distL="114300" distR="114300" simplePos="0" relativeHeight="251666432" behindDoc="1" locked="0" layoutInCell="1" allowOverlap="1" wp14:anchorId="6C2A72D7" wp14:editId="59C3BACB">
            <wp:simplePos x="0" y="0"/>
            <wp:positionH relativeFrom="column">
              <wp:posOffset>-5080</wp:posOffset>
            </wp:positionH>
            <wp:positionV relativeFrom="paragraph">
              <wp:posOffset>0</wp:posOffset>
            </wp:positionV>
            <wp:extent cx="6280785" cy="2019935"/>
            <wp:effectExtent l="0" t="0" r="5715" b="0"/>
            <wp:wrapTight wrapText="bothSides">
              <wp:wrapPolygon edited="0">
                <wp:start x="0" y="0"/>
                <wp:lineTo x="0" y="21457"/>
                <wp:lineTo x="21576" y="21457"/>
                <wp:lineTo x="21576" y="0"/>
                <wp:lineTo x="0" y="0"/>
              </wp:wrapPolygon>
            </wp:wrapTight>
            <wp:docPr id="8" name="Picture 4" descr="A close up of a piece of pap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311E23A-F532-7C47-84D1-4CF50E0D90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close up of a piece of paper&#10;&#10;Description automatically generated">
                      <a:extLst>
                        <a:ext uri="{FF2B5EF4-FFF2-40B4-BE49-F238E27FC236}">
                          <a16:creationId xmlns:a16="http://schemas.microsoft.com/office/drawing/2014/main" id="{3311E23A-F532-7C47-84D1-4CF50E0D90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2132" r="1" b="6631"/>
                    <a:stretch/>
                  </pic:blipFill>
                  <pic:spPr>
                    <a:xfrm>
                      <a:off x="0" y="0"/>
                      <a:ext cx="628078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04D65D" w14:textId="77777777" w:rsidR="00EF12FD" w:rsidRDefault="00EF12FD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55A09A81" w14:textId="4EB95DF1" w:rsidR="00EF12FD" w:rsidRDefault="00EF12FD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  <w:r>
        <w:rPr>
          <w:color w:val="000000" w:themeColor="text1"/>
        </w:rPr>
        <w:t>Cluster 3</w:t>
      </w:r>
    </w:p>
    <w:p w14:paraId="0D543649" w14:textId="3855B91F" w:rsidR="00EF12FD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  <w:r w:rsidRPr="00EF12FD">
        <w:rPr>
          <w:noProof/>
          <w:color w:val="000000" w:themeColor="text1"/>
        </w:rPr>
        <w:drawing>
          <wp:anchor distT="0" distB="0" distL="114300" distR="114300" simplePos="0" relativeHeight="251660288" behindDoc="1" locked="0" layoutInCell="1" allowOverlap="1" wp14:anchorId="7E26328D" wp14:editId="053AA7B9">
            <wp:simplePos x="0" y="0"/>
            <wp:positionH relativeFrom="column">
              <wp:posOffset>-81280</wp:posOffset>
            </wp:positionH>
            <wp:positionV relativeFrom="paragraph">
              <wp:posOffset>226695</wp:posOffset>
            </wp:positionV>
            <wp:extent cx="6280785" cy="2019935"/>
            <wp:effectExtent l="0" t="0" r="5715" b="0"/>
            <wp:wrapTight wrapText="bothSides">
              <wp:wrapPolygon edited="0">
                <wp:start x="0" y="0"/>
                <wp:lineTo x="0" y="21457"/>
                <wp:lineTo x="21576" y="21457"/>
                <wp:lineTo x="21576" y="0"/>
                <wp:lineTo x="0" y="0"/>
              </wp:wrapPolygon>
            </wp:wrapTight>
            <wp:docPr id="9" name="Picture 4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11F0D23-AA40-5345-AB9D-D4BC5C317F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B11F0D23-AA40-5345-AB9D-D4BC5C317F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4773" r="22264" b="1"/>
                    <a:stretch/>
                  </pic:blipFill>
                  <pic:spPr>
                    <a:xfrm>
                      <a:off x="0" y="0"/>
                      <a:ext cx="628078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345D0" w14:textId="7B48752B" w:rsidR="00EF12FD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  <w:r w:rsidRPr="00EF12FD">
        <w:rPr>
          <w:noProof/>
          <w:color w:val="000000" w:themeColor="text1"/>
        </w:rPr>
        <w:drawing>
          <wp:anchor distT="0" distB="0" distL="114300" distR="114300" simplePos="0" relativeHeight="251667456" behindDoc="1" locked="0" layoutInCell="1" allowOverlap="1" wp14:anchorId="1510FDC2" wp14:editId="377C4E99">
            <wp:simplePos x="0" y="0"/>
            <wp:positionH relativeFrom="column">
              <wp:posOffset>-5080</wp:posOffset>
            </wp:positionH>
            <wp:positionV relativeFrom="paragraph">
              <wp:posOffset>2517775</wp:posOffset>
            </wp:positionV>
            <wp:extent cx="6280785" cy="2019935"/>
            <wp:effectExtent l="0" t="0" r="5715" b="0"/>
            <wp:wrapTight wrapText="bothSides">
              <wp:wrapPolygon edited="0">
                <wp:start x="0" y="0"/>
                <wp:lineTo x="0" y="21457"/>
                <wp:lineTo x="21576" y="21457"/>
                <wp:lineTo x="21576" y="0"/>
                <wp:lineTo x="0" y="0"/>
              </wp:wrapPolygon>
            </wp:wrapTight>
            <wp:docPr id="10" name="Picture 4" descr="A screenshot of a social media pos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0B5D9D6-F913-4545-BB15-B88FAD396D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social media post&#10;&#10;Description automatically generated">
                      <a:extLst>
                        <a:ext uri="{FF2B5EF4-FFF2-40B4-BE49-F238E27FC236}">
                          <a16:creationId xmlns:a16="http://schemas.microsoft.com/office/drawing/2014/main" id="{D0B5D9D6-F913-4545-BB15-B88FAD396D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4685" r="20125"/>
                    <a:stretch/>
                  </pic:blipFill>
                  <pic:spPr>
                    <a:xfrm>
                      <a:off x="0" y="0"/>
                      <a:ext cx="628078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2FD">
        <w:rPr>
          <w:color w:val="000000" w:themeColor="text1"/>
        </w:rPr>
        <w:t>Cluster 4</w:t>
      </w:r>
    </w:p>
    <w:p w14:paraId="628A3EB6" w14:textId="5F23CBA5" w:rsidR="00EF12FD" w:rsidRDefault="00EF12FD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6C94B996" w14:textId="71BFC0F0" w:rsidR="00EF12FD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  <w:r w:rsidRPr="00EF12FD">
        <w:rPr>
          <w:noProof/>
          <w:color w:val="000000" w:themeColor="text1"/>
        </w:rPr>
        <w:lastRenderedPageBreak/>
        <w:drawing>
          <wp:anchor distT="0" distB="0" distL="114300" distR="114300" simplePos="0" relativeHeight="251669504" behindDoc="1" locked="0" layoutInCell="1" allowOverlap="1" wp14:anchorId="45F70662" wp14:editId="5E20C831">
            <wp:simplePos x="0" y="0"/>
            <wp:positionH relativeFrom="column">
              <wp:posOffset>-5080</wp:posOffset>
            </wp:positionH>
            <wp:positionV relativeFrom="paragraph">
              <wp:posOffset>0</wp:posOffset>
            </wp:positionV>
            <wp:extent cx="2882900" cy="2526665"/>
            <wp:effectExtent l="0" t="0" r="0" b="635"/>
            <wp:wrapTight wrapText="bothSides">
              <wp:wrapPolygon edited="0">
                <wp:start x="0" y="0"/>
                <wp:lineTo x="0" y="21497"/>
                <wp:lineTo x="21505" y="21497"/>
                <wp:lineTo x="21505" y="0"/>
                <wp:lineTo x="0" y="0"/>
              </wp:wrapPolygon>
            </wp:wrapTight>
            <wp:docPr id="12" name="Picture 6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D2A4E93-9286-8341-B6C6-E84C20C758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AD2A4E93-9286-8341-B6C6-E84C20C758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097CB" w14:textId="619A2664" w:rsidR="00EF12FD" w:rsidRDefault="00EF12FD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4BEC1A97" w14:textId="46AA17AA" w:rsidR="00EF12FD" w:rsidRDefault="00EF12FD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3BC4F683" w14:textId="5B52DFE0" w:rsidR="00EF12FD" w:rsidRDefault="00EF12FD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29B05EAF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539B0BCF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5117D318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1004DA51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7016AA78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20192296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50BC1869" w14:textId="326D0C4B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  <w:r w:rsidRPr="00EF12FD">
        <w:rPr>
          <w:noProof/>
          <w:color w:val="000000" w:themeColor="text1"/>
        </w:rPr>
        <w:drawing>
          <wp:anchor distT="0" distB="0" distL="114300" distR="114300" simplePos="0" relativeHeight="251668480" behindDoc="1" locked="0" layoutInCell="1" allowOverlap="1" wp14:anchorId="059EAE1A" wp14:editId="5D01026F">
            <wp:simplePos x="0" y="0"/>
            <wp:positionH relativeFrom="column">
              <wp:posOffset>121920</wp:posOffset>
            </wp:positionH>
            <wp:positionV relativeFrom="paragraph">
              <wp:posOffset>236855</wp:posOffset>
            </wp:positionV>
            <wp:extent cx="5689600" cy="3606800"/>
            <wp:effectExtent l="0" t="0" r="0" b="0"/>
            <wp:wrapTight wrapText="bothSides">
              <wp:wrapPolygon edited="0">
                <wp:start x="0" y="0"/>
                <wp:lineTo x="0" y="21524"/>
                <wp:lineTo x="21552" y="21524"/>
                <wp:lineTo x="21552" y="0"/>
                <wp:lineTo x="0" y="0"/>
              </wp:wrapPolygon>
            </wp:wrapTight>
            <wp:docPr id="11" name="Content Placeholder 4" descr="A close up of a 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15E1436-6E74-9244-BCA6-3AE87025EC6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4" descr="A close up of a map&#10;&#10;Description automatically generated">
                      <a:extLst>
                        <a:ext uri="{FF2B5EF4-FFF2-40B4-BE49-F238E27FC236}">
                          <a16:creationId xmlns:a16="http://schemas.microsoft.com/office/drawing/2014/main" id="{615E1436-6E74-9244-BCA6-3AE87025EC6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B49D2" w14:textId="75BBEEED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28F7486B" w14:textId="1F6A5ED3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2DB325A0" w14:textId="6E1EE611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2969CCAF" w14:textId="1D2A8A9A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1383E418" w14:textId="5DA6C12E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2C85692B" w14:textId="45600F4D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17C69935" w14:textId="1CEF293B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73F4A051" w14:textId="320F2AAD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326B3784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14338F3E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52C6CA71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568B6E26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271F4985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19A27A68" w14:textId="163EEA0B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436F3249" w14:textId="77B4A3C5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516C50AE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57EB45D2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43AE32E7" w14:textId="089BA081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55692C3C" w14:textId="6174FDE9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603DC8AE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11267F28" w14:textId="77777777" w:rsidR="00E1205F" w:rsidRDefault="00E1205F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14:paraId="0E31C966" w14:textId="3D48B0C6" w:rsidR="00EF12FD" w:rsidRDefault="00EF12FD" w:rsidP="004D3E85">
      <w:pPr>
        <w:pStyle w:val="ListBullet"/>
        <w:numPr>
          <w:ilvl w:val="0"/>
          <w:numId w:val="0"/>
        </w:numPr>
        <w:rPr>
          <w:color w:val="00B0F0"/>
          <w:sz w:val="32"/>
          <w:szCs w:val="32"/>
        </w:rPr>
      </w:pPr>
      <w:r w:rsidRPr="00E1205F">
        <w:rPr>
          <w:color w:val="00B0F0"/>
          <w:sz w:val="32"/>
          <w:szCs w:val="32"/>
        </w:rPr>
        <w:lastRenderedPageBreak/>
        <w:t>Discussion</w:t>
      </w:r>
    </w:p>
    <w:p w14:paraId="28B2758C" w14:textId="77777777" w:rsidR="00E1205F" w:rsidRPr="00E1205F" w:rsidRDefault="00E1205F" w:rsidP="004D3E85">
      <w:pPr>
        <w:pStyle w:val="ListBullet"/>
        <w:numPr>
          <w:ilvl w:val="0"/>
          <w:numId w:val="0"/>
        </w:numPr>
        <w:rPr>
          <w:color w:val="00B0F0"/>
          <w:sz w:val="32"/>
          <w:szCs w:val="32"/>
        </w:rPr>
      </w:pPr>
    </w:p>
    <w:p w14:paraId="2707FE4F" w14:textId="11A3FC77" w:rsidR="00EF12FD" w:rsidRPr="00EF12FD" w:rsidRDefault="00EF12FD" w:rsidP="00EF12FD">
      <w:pPr>
        <w:pStyle w:val="ListBullet"/>
        <w:numPr>
          <w:ilvl w:val="0"/>
          <w:numId w:val="16"/>
        </w:numPr>
        <w:rPr>
          <w:color w:val="000000" w:themeColor="text1"/>
          <w:lang w:val="en-PK"/>
        </w:rPr>
      </w:pPr>
      <w:r w:rsidRPr="00EF12FD">
        <w:rPr>
          <w:color w:val="000000" w:themeColor="text1"/>
          <w:lang w:val="en-GB"/>
        </w:rPr>
        <w:t xml:space="preserve">This analysis is performed on limited data, results may vary. But if good amount of data is available there is </w:t>
      </w:r>
      <w:r w:rsidR="00E1205F" w:rsidRPr="00EF12FD">
        <w:rPr>
          <w:color w:val="000000" w:themeColor="text1"/>
          <w:lang w:val="en-GB"/>
        </w:rPr>
        <w:t>opportunity</w:t>
      </w:r>
      <w:r w:rsidRPr="00EF12FD">
        <w:rPr>
          <w:color w:val="000000" w:themeColor="text1"/>
          <w:lang w:val="en-GB"/>
        </w:rPr>
        <w:t xml:space="preserve"> to get better results.</w:t>
      </w:r>
    </w:p>
    <w:p w14:paraId="78B3F5A3" w14:textId="00B7B574" w:rsidR="00EF12FD" w:rsidRPr="00EF12FD" w:rsidRDefault="00EF12FD" w:rsidP="00EF12FD">
      <w:pPr>
        <w:pStyle w:val="ListBullet"/>
        <w:numPr>
          <w:ilvl w:val="0"/>
          <w:numId w:val="16"/>
        </w:numPr>
        <w:rPr>
          <w:color w:val="000000" w:themeColor="text1"/>
          <w:lang w:val="en-PK"/>
        </w:rPr>
      </w:pPr>
      <w:r w:rsidRPr="00EF12FD">
        <w:rPr>
          <w:color w:val="000000" w:themeColor="text1"/>
          <w:lang w:val="en-GB"/>
        </w:rPr>
        <w:t xml:space="preserve">There is high competition in Midtown and </w:t>
      </w:r>
      <w:proofErr w:type="spellStart"/>
      <w:r w:rsidRPr="00EF12FD">
        <w:rPr>
          <w:color w:val="000000" w:themeColor="text1"/>
          <w:lang w:val="en-GB"/>
        </w:rPr>
        <w:t>Sohoso</w:t>
      </w:r>
      <w:proofErr w:type="spellEnd"/>
      <w:r w:rsidRPr="00EF12FD">
        <w:rPr>
          <w:color w:val="000000" w:themeColor="text1"/>
          <w:lang w:val="en-GB"/>
        </w:rPr>
        <w:t xml:space="preserve"> it is very risky to open business in these areas.</w:t>
      </w:r>
    </w:p>
    <w:p w14:paraId="2AE35F5C" w14:textId="59D0044A" w:rsidR="00EF12FD" w:rsidRPr="00EF12FD" w:rsidRDefault="00EF12FD" w:rsidP="00EF12FD">
      <w:pPr>
        <w:pStyle w:val="ListBullet"/>
        <w:numPr>
          <w:ilvl w:val="0"/>
          <w:numId w:val="16"/>
        </w:numPr>
        <w:rPr>
          <w:color w:val="000000" w:themeColor="text1"/>
          <w:lang w:val="en-PK"/>
        </w:rPr>
      </w:pPr>
      <w:r w:rsidRPr="00EF12FD">
        <w:rPr>
          <w:color w:val="000000" w:themeColor="text1"/>
          <w:lang w:val="en-GB"/>
        </w:rPr>
        <w:t>Central Harlem has also potential where closes to Morning side Heights area.</w:t>
      </w:r>
    </w:p>
    <w:p w14:paraId="6FCE0AAF" w14:textId="77777777" w:rsidR="00EF12FD" w:rsidRPr="00EF12FD" w:rsidRDefault="00EF12FD" w:rsidP="00EF12FD">
      <w:pPr>
        <w:pStyle w:val="ListBullet"/>
        <w:numPr>
          <w:ilvl w:val="0"/>
          <w:numId w:val="16"/>
        </w:numPr>
        <w:rPr>
          <w:color w:val="000000" w:themeColor="text1"/>
          <w:lang w:val="en-PK"/>
        </w:rPr>
      </w:pPr>
      <w:r w:rsidRPr="00EF12FD">
        <w:rPr>
          <w:color w:val="000000" w:themeColor="text1"/>
          <w:lang w:val="en-GB"/>
        </w:rPr>
        <w:t>More detailed analysis is suggested by adding other factors such as transportation, demographics of inhabitants, etc.</w:t>
      </w:r>
    </w:p>
    <w:p w14:paraId="6AD205B8" w14:textId="77777777" w:rsidR="00E1205F" w:rsidRDefault="00E1205F" w:rsidP="00EF12FD">
      <w:pPr>
        <w:pStyle w:val="ListBullet"/>
        <w:numPr>
          <w:ilvl w:val="0"/>
          <w:numId w:val="0"/>
        </w:numPr>
        <w:rPr>
          <w:color w:val="000000" w:themeColor="text1"/>
          <w:lang w:val="en-GB"/>
        </w:rPr>
      </w:pPr>
    </w:p>
    <w:p w14:paraId="4E7CD99A" w14:textId="5B190B44" w:rsidR="00EF12FD" w:rsidRPr="00E1205F" w:rsidRDefault="00EF12FD" w:rsidP="00EF12FD">
      <w:pPr>
        <w:pStyle w:val="ListBullet"/>
        <w:numPr>
          <w:ilvl w:val="0"/>
          <w:numId w:val="0"/>
        </w:numPr>
        <w:rPr>
          <w:color w:val="00B0F0"/>
          <w:sz w:val="32"/>
          <w:szCs w:val="32"/>
          <w:lang w:val="en-GB"/>
        </w:rPr>
      </w:pPr>
      <w:r w:rsidRPr="00E1205F">
        <w:rPr>
          <w:color w:val="00B0F0"/>
          <w:sz w:val="32"/>
          <w:szCs w:val="32"/>
          <w:lang w:val="en-GB"/>
        </w:rPr>
        <w:t>Conclusion</w:t>
      </w:r>
    </w:p>
    <w:p w14:paraId="26B4D6DE" w14:textId="77777777" w:rsidR="00EF12FD" w:rsidRDefault="00EF12FD" w:rsidP="00EF12FD">
      <w:pPr>
        <w:pStyle w:val="ListBullet"/>
        <w:numPr>
          <w:ilvl w:val="0"/>
          <w:numId w:val="0"/>
        </w:numPr>
        <w:rPr>
          <w:color w:val="000000" w:themeColor="text1"/>
          <w:lang w:val="en-GB"/>
        </w:rPr>
      </w:pPr>
    </w:p>
    <w:p w14:paraId="02A3C809" w14:textId="77777777" w:rsidR="00EF12FD" w:rsidRPr="00EF12FD" w:rsidRDefault="00EF12FD" w:rsidP="00EF12FD">
      <w:pPr>
        <w:pStyle w:val="ListBullet"/>
        <w:numPr>
          <w:ilvl w:val="0"/>
          <w:numId w:val="18"/>
        </w:numPr>
        <w:rPr>
          <w:color w:val="000000" w:themeColor="text1"/>
          <w:lang w:val="en-PK"/>
        </w:rPr>
      </w:pPr>
      <w:r w:rsidRPr="00EF12FD">
        <w:rPr>
          <w:color w:val="000000" w:themeColor="text1"/>
          <w:lang w:val="en-GB"/>
        </w:rPr>
        <w:t xml:space="preserve">Although all of the goals of this project are met, there is definitely opportunity for further improvement. </w:t>
      </w:r>
    </w:p>
    <w:p w14:paraId="603DBC63" w14:textId="77777777" w:rsidR="00EF12FD" w:rsidRPr="00EF12FD" w:rsidRDefault="00EF12FD" w:rsidP="00EF12FD">
      <w:pPr>
        <w:pStyle w:val="ListBullet"/>
        <w:numPr>
          <w:ilvl w:val="0"/>
          <w:numId w:val="18"/>
        </w:numPr>
        <w:rPr>
          <w:color w:val="000000" w:themeColor="text1"/>
          <w:lang w:val="en-PK"/>
        </w:rPr>
      </w:pPr>
      <w:r w:rsidRPr="00EF12FD">
        <w:rPr>
          <w:color w:val="000000" w:themeColor="text1"/>
          <w:lang w:val="en-GB"/>
        </w:rPr>
        <w:t>Apart, goals of the project, this can easily be extended into a fully functional application that could support the entrepreneurs’ in opening a new business in an unknown location.</w:t>
      </w:r>
    </w:p>
    <w:p w14:paraId="3B7107DF" w14:textId="77777777" w:rsidR="00EF12FD" w:rsidRPr="00EF12FD" w:rsidRDefault="00EF12FD" w:rsidP="00EF12FD">
      <w:pPr>
        <w:pStyle w:val="ListBullet"/>
        <w:numPr>
          <w:ilvl w:val="0"/>
          <w:numId w:val="0"/>
        </w:numPr>
        <w:rPr>
          <w:color w:val="000000" w:themeColor="text1"/>
          <w:lang w:val="en-PK"/>
        </w:rPr>
      </w:pPr>
    </w:p>
    <w:p w14:paraId="7A47C1B0" w14:textId="77777777" w:rsidR="00EF12FD" w:rsidRPr="004D3E85" w:rsidRDefault="00EF12FD" w:rsidP="004D3E85">
      <w:pPr>
        <w:pStyle w:val="ListBullet"/>
        <w:numPr>
          <w:ilvl w:val="0"/>
          <w:numId w:val="0"/>
        </w:numPr>
        <w:rPr>
          <w:color w:val="000000" w:themeColor="text1"/>
        </w:rPr>
      </w:pPr>
    </w:p>
    <w:sectPr w:rsidR="00EF12FD" w:rsidRPr="004D3E85">
      <w:footerReference w:type="default" r:id="rId19"/>
      <w:footerReference w:type="first" r:id="rId20"/>
      <w:pgSz w:w="11907" w:h="16839" w:code="9"/>
      <w:pgMar w:top="1901" w:right="1008" w:bottom="1440" w:left="1008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EE4289" w14:textId="77777777" w:rsidR="008665DA" w:rsidRDefault="008665DA">
      <w:pPr>
        <w:spacing w:before="0" w:after="0" w:line="240" w:lineRule="auto"/>
      </w:pPr>
      <w:r>
        <w:separator/>
      </w:r>
    </w:p>
    <w:p w14:paraId="557B4880" w14:textId="77777777" w:rsidR="008665DA" w:rsidRDefault="008665DA"/>
  </w:endnote>
  <w:endnote w:type="continuationSeparator" w:id="0">
    <w:p w14:paraId="13922C3E" w14:textId="77777777" w:rsidR="008665DA" w:rsidRDefault="008665DA">
      <w:pPr>
        <w:spacing w:before="0" w:after="0" w:line="240" w:lineRule="auto"/>
      </w:pPr>
      <w:r>
        <w:continuationSeparator/>
      </w:r>
    </w:p>
    <w:p w14:paraId="69B80217" w14:textId="77777777" w:rsidR="008665DA" w:rsidRDefault="008665D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ZShuTi">
    <w:altName w:val="方正舒体"/>
    <w:panose1 w:val="020B0604020202020204"/>
    <w:charset w:val="86"/>
    <w:family w:val="auto"/>
    <w:pitch w:val="variable"/>
    <w:sig w:usb0="00000003" w:usb1="080E0000" w:usb2="00000010" w:usb3="00000000" w:csb0="0004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411717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9E0981" w14:textId="77777777" w:rsidR="00132570" w:rsidRDefault="00B604E0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0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0D6191" w14:textId="77777777" w:rsidR="00132570" w:rsidRDefault="004D3E85">
    <w:pPr>
      <w:pStyle w:val="Footer"/>
    </w:pPr>
    <w:r>
      <w:t>Applied Data Science Capstone | Final Project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8AFD23" w14:textId="77777777" w:rsidR="008665DA" w:rsidRDefault="008665DA">
      <w:pPr>
        <w:spacing w:before="0" w:after="0" w:line="240" w:lineRule="auto"/>
      </w:pPr>
      <w:r>
        <w:separator/>
      </w:r>
    </w:p>
    <w:p w14:paraId="761DEB26" w14:textId="77777777" w:rsidR="008665DA" w:rsidRDefault="008665DA"/>
  </w:footnote>
  <w:footnote w:type="continuationSeparator" w:id="0">
    <w:p w14:paraId="5D3DEE22" w14:textId="77777777" w:rsidR="008665DA" w:rsidRDefault="008665DA">
      <w:pPr>
        <w:spacing w:before="0" w:after="0" w:line="240" w:lineRule="auto"/>
      </w:pPr>
      <w:r>
        <w:continuationSeparator/>
      </w:r>
    </w:p>
    <w:p w14:paraId="2BE566B2" w14:textId="77777777" w:rsidR="008665DA" w:rsidRDefault="008665D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C4B5103"/>
    <w:multiLevelType w:val="hybridMultilevel"/>
    <w:tmpl w:val="AD0AC416"/>
    <w:lvl w:ilvl="0" w:tplc="1A6C1D10">
      <w:start w:val="1"/>
      <w:numFmt w:val="decimal"/>
      <w:pStyle w:val="ListNumber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897492"/>
    <w:multiLevelType w:val="hybridMultilevel"/>
    <w:tmpl w:val="C4B6F16E"/>
    <w:lvl w:ilvl="0" w:tplc="BAB0AA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3C4E2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1EE98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71E06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DE042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46EBC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ADC13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2381F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6CEDE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12FB632D"/>
    <w:multiLevelType w:val="hybridMultilevel"/>
    <w:tmpl w:val="EC88C3F0"/>
    <w:lvl w:ilvl="0" w:tplc="66DEE6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52C1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4046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2C32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2C43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1AB2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2A33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80DD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8087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8023C02"/>
    <w:multiLevelType w:val="hybridMultilevel"/>
    <w:tmpl w:val="A552EA1C"/>
    <w:lvl w:ilvl="0" w:tplc="D6F891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AD63A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48201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2106E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51685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0B41B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E697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FC0BE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974A2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6640B89"/>
    <w:multiLevelType w:val="hybridMultilevel"/>
    <w:tmpl w:val="7FA0A8DA"/>
    <w:lvl w:ilvl="0" w:tplc="359893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FF2AC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61E21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11C79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B3E1F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4F2C8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6CA97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E4C9A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CA27E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2E3C3B"/>
    <w:multiLevelType w:val="hybridMultilevel"/>
    <w:tmpl w:val="E5D85412"/>
    <w:lvl w:ilvl="0" w:tplc="8B06F3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A5E79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AEA70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896D3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BD4F0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10295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96A43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A5238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B748C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4331737F"/>
    <w:multiLevelType w:val="hybridMultilevel"/>
    <w:tmpl w:val="2BB6631A"/>
    <w:lvl w:ilvl="0" w:tplc="79AE97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10A0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A62B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FAA9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62E4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F09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C674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5E95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7613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5C1DCF"/>
    <w:multiLevelType w:val="hybridMultilevel"/>
    <w:tmpl w:val="9312A416"/>
    <w:lvl w:ilvl="0" w:tplc="7E920B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3BCEB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01C97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12238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4B8D3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8C64A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1346A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8265D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E029C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6F8E61B5"/>
    <w:multiLevelType w:val="hybridMultilevel"/>
    <w:tmpl w:val="6652E534"/>
    <w:lvl w:ilvl="0" w:tplc="8A324B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C0C2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F46D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0037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0E9E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8A3C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5011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E01A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FE8E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0E12D1D"/>
    <w:multiLevelType w:val="hybridMultilevel"/>
    <w:tmpl w:val="FFE0E88C"/>
    <w:lvl w:ilvl="0" w:tplc="064CFB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FF220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71834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C7294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6E853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0D06E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DE627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684DE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71A61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7119283C"/>
    <w:multiLevelType w:val="hybridMultilevel"/>
    <w:tmpl w:val="5F223256"/>
    <w:lvl w:ilvl="0" w:tplc="9A427C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53847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FACE9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CCE2E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E52EA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9AF2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ECEE6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FB639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4E0BD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79F61C5D"/>
    <w:multiLevelType w:val="hybridMultilevel"/>
    <w:tmpl w:val="9F4A8688"/>
    <w:lvl w:ilvl="0" w:tplc="ABE84DA8">
      <w:start w:val="1"/>
      <w:numFmt w:val="bullet"/>
      <w:pStyle w:val="List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F322A7"/>
    <w:multiLevelType w:val="hybridMultilevel"/>
    <w:tmpl w:val="1D34D168"/>
    <w:lvl w:ilvl="0" w:tplc="2F68F1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32CA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7C3D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7CEE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C01F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24A5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1A52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D698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D8A7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9"/>
  </w:num>
  <w:num w:numId="5">
    <w:abstractNumId w:val="8"/>
  </w:num>
  <w:num w:numId="6">
    <w:abstractNumId w:val="12"/>
  </w:num>
  <w:num w:numId="7">
    <w:abstractNumId w:val="2"/>
  </w:num>
  <w:num w:numId="8">
    <w:abstractNumId w:val="17"/>
  </w:num>
  <w:num w:numId="9">
    <w:abstractNumId w:val="4"/>
  </w:num>
  <w:num w:numId="10">
    <w:abstractNumId w:val="18"/>
  </w:num>
  <w:num w:numId="11">
    <w:abstractNumId w:val="13"/>
  </w:num>
  <w:num w:numId="12">
    <w:abstractNumId w:val="16"/>
  </w:num>
  <w:num w:numId="13">
    <w:abstractNumId w:val="15"/>
  </w:num>
  <w:num w:numId="14">
    <w:abstractNumId w:val="14"/>
  </w:num>
  <w:num w:numId="15">
    <w:abstractNumId w:val="11"/>
  </w:num>
  <w:num w:numId="16">
    <w:abstractNumId w:val="5"/>
  </w:num>
  <w:num w:numId="17">
    <w:abstractNumId w:val="10"/>
  </w:num>
  <w:num w:numId="18">
    <w:abstractNumId w:val="3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E85"/>
    <w:rsid w:val="00132570"/>
    <w:rsid w:val="002748FE"/>
    <w:rsid w:val="004D3E85"/>
    <w:rsid w:val="007F6880"/>
    <w:rsid w:val="008665DA"/>
    <w:rsid w:val="00B604E0"/>
    <w:rsid w:val="00C92D2A"/>
    <w:rsid w:val="00E1205F"/>
    <w:rsid w:val="00EF12FD"/>
    <w:rsid w:val="00FE2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6E8220D"/>
  <w15:chartTrackingRefBased/>
  <w15:docId w15:val="{530257AF-638B-0F4A-802A-2B0EB4F2C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en-US" w:eastAsia="ja-JP" w:bidi="ar-SA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line="240" w:lineRule="auto"/>
      <w:outlineLvl w:val="0"/>
    </w:pPr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200" w:line="240" w:lineRule="auto"/>
      <w:outlineLvl w:val="1"/>
    </w:pPr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stTable3-Accent1">
    <w:name w:val="List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pPr>
      <w:spacing w:before="0" w:after="0" w:line="240" w:lineRule="auto"/>
      <w:contextualSpacing/>
    </w:pPr>
    <w:rPr>
      <w:rFonts w:asciiTheme="majorHAnsi" w:eastAsiaTheme="majorEastAsia" w:hAnsiTheme="majorHAnsi" w:cstheme="majorBidi"/>
      <w:caps/>
      <w:color w:val="F98723" w:themeColor="accent2"/>
      <w:spacing w:val="14"/>
      <w:kern w:val="28"/>
      <w:sz w:val="84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F98723" w:themeColor="accent2"/>
      <w:spacing w:val="14"/>
      <w:kern w:val="28"/>
      <w:sz w:val="8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before="0" w:after="720" w:line="240" w:lineRule="auto"/>
      <w:contextualSpacing/>
    </w:pPr>
    <w:rPr>
      <w:rFonts w:eastAsiaTheme="minorEastAsia"/>
      <w:caps/>
      <w:sz w:val="40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ListBullet">
    <w:name w:val="List Bullet"/>
    <w:basedOn w:val="Normal"/>
    <w:uiPriority w:val="31"/>
    <w:qFormat/>
    <w:pPr>
      <w:numPr>
        <w:numId w:val="8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F98723" w:themeColor="accent2"/>
      <w:sz w:val="3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usinessPaper">
    <w:name w:val="Business Paper"/>
    <w:basedOn w:val="TableNormal"/>
    <w:uiPriority w:val="99"/>
    <w:pPr>
      <w:spacing w:before="240" w:after="180" w:line="240" w:lineRule="auto"/>
    </w:pPr>
    <w:rPr>
      <w:b/>
    </w:rPr>
    <w:tblPr>
      <w:tblBorders>
        <w:bottom w:val="single" w:sz="6" w:space="0" w:color="0072C6" w:themeColor="accent1"/>
        <w:insideH w:val="single" w:sz="6" w:space="0" w:color="0072C6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72C6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  <w:color w:val="F98723" w:themeColor="accent2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F98723" w:themeColor="accent2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0072C6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0072C6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72C6" w:themeColor="accen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after="0" w:line="360" w:lineRule="auto"/>
      <w:outlineLvl w:val="9"/>
    </w:pPr>
    <w:rPr>
      <w:sz w:val="8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  <w:spacing w:before="0" w:after="0" w:line="240" w:lineRule="auto"/>
    </w:pPr>
    <w:rPr>
      <w:color w:val="FFFFFF" w:themeColor="background1"/>
    </w:rPr>
  </w:style>
  <w:style w:type="character" w:customStyle="1" w:styleId="FooterChar">
    <w:name w:val="Footer Char"/>
    <w:basedOn w:val="DefaultParagraphFont"/>
    <w:link w:val="Footer"/>
    <w:uiPriority w:val="99"/>
    <w:rPr>
      <w:color w:val="FFFFFF" w:themeColor="background1"/>
      <w:shd w:val="clear" w:color="auto" w:fill="0072C6" w:themeFill="accent1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0072C6" w:themeColor="accent1"/>
      <w:sz w:val="40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i/>
      <w:iCs/>
      <w:color w:val="0072C6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rFonts w:asciiTheme="majorHAnsi" w:hAnsiTheme="majorHAnsi"/>
      <w:i/>
      <w:iCs/>
      <w:color w:val="F98723" w:themeColor="accent2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ListNumber">
    <w:name w:val="List Number"/>
    <w:basedOn w:val="Normal"/>
    <w:uiPriority w:val="32"/>
    <w:qFormat/>
    <w:pPr>
      <w:numPr>
        <w:numId w:val="7"/>
      </w:numPr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0072C6" w:themeColor="accent1"/>
    </w:rPr>
  </w:style>
  <w:style w:type="character" w:styleId="Hyperlink">
    <w:name w:val="Hyperlink"/>
    <w:basedOn w:val="DefaultParagraphFont"/>
    <w:uiPriority w:val="99"/>
    <w:unhideWhenUsed/>
    <w:rsid w:val="00EF12FD"/>
    <w:rPr>
      <w:color w:val="0072C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12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6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57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0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039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6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66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598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26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25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4472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3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86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5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42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5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009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7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737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4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708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45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90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934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36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777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79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664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eo.nyu.edu/catalog/nyu_2451_3457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hasanrazaali/Library/Containers/com.microsoft.Word/Data/Library/Application%20Support/Microsoft/Office/16.0/DTS/en-GB%7bBA7D2564-556B-3E46-97FC-66F4178E9827%7d/%7b2305D70D-55E9-334A-A786-71FDADD76B2A%7dtf10002076.dotx" TargetMode="External"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Paper.dotx</Template>
  <TotalTime>10</TotalTime>
  <Pages>8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 Raza Ali</dc:creator>
  <cp:keywords/>
  <dc:description/>
  <cp:lastModifiedBy>Hasan Raza Ali</cp:lastModifiedBy>
  <cp:revision>4</cp:revision>
  <dcterms:created xsi:type="dcterms:W3CDTF">2020-08-15T16:33:00Z</dcterms:created>
  <dcterms:modified xsi:type="dcterms:W3CDTF">2020-08-15T16:49:00Z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TF10002024</vt:lpwstr>
  </property>
</Properties>
</file>